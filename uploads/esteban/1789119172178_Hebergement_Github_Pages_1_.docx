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E9F3" w14:textId="0451F7DB" w:rsidR="00C36416" w:rsidRDefault="003B0DAA" w:rsidP="00C36416">
      <w:r>
        <w:rPr>
          <w:noProof/>
          <w14:ligatures w14:val="none"/>
        </w:rPr>
        <w:drawing>
          <wp:anchor distT="0" distB="0" distL="114300" distR="114300" simplePos="0" relativeHeight="251715584" behindDoc="0" locked="0" layoutInCell="1" allowOverlap="1" wp14:anchorId="49CD368F" wp14:editId="78129913">
            <wp:simplePos x="0" y="0"/>
            <wp:positionH relativeFrom="column">
              <wp:posOffset>3925570</wp:posOffset>
            </wp:positionH>
            <wp:positionV relativeFrom="paragraph">
              <wp:posOffset>213360</wp:posOffset>
            </wp:positionV>
            <wp:extent cx="1513840" cy="1636395"/>
            <wp:effectExtent l="0" t="0" r="0" b="0"/>
            <wp:wrapThrough wrapText="bothSides">
              <wp:wrapPolygon edited="0">
                <wp:start x="5164" y="1006"/>
                <wp:lineTo x="4349" y="5532"/>
                <wp:lineTo x="815" y="7544"/>
                <wp:lineTo x="815" y="8549"/>
                <wp:lineTo x="3805" y="9555"/>
                <wp:lineTo x="3805" y="9807"/>
                <wp:lineTo x="5708" y="13579"/>
                <wp:lineTo x="1903" y="17602"/>
                <wp:lineTo x="1631" y="19865"/>
                <wp:lineTo x="5164" y="20619"/>
                <wp:lineTo x="14406" y="21122"/>
                <wp:lineTo x="16581" y="21122"/>
                <wp:lineTo x="19842" y="19865"/>
                <wp:lineTo x="19299" y="18356"/>
                <wp:lineTo x="13591" y="17602"/>
                <wp:lineTo x="15493" y="16345"/>
                <wp:lineTo x="16309" y="14584"/>
                <wp:lineTo x="14678" y="9555"/>
                <wp:lineTo x="20114" y="8801"/>
                <wp:lineTo x="20386" y="7795"/>
                <wp:lineTo x="16581" y="5532"/>
                <wp:lineTo x="15493" y="1006"/>
                <wp:lineTo x="5164" y="1006"/>
              </wp:wrapPolygon>
            </wp:wrapThrough>
            <wp:docPr id="26712184" name="Image 13" descr="Une image contenant dessin humoristique, chat, clipart, Anim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184" name="Image 13" descr="Une image contenant dessin humoristique, chat, clipart, Animation&#10;&#10;Le contenu généré par l’IA peut êtr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96" t="9602" r="16469" b="13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840" cy="163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none"/>
        </w:rPr>
        <w:drawing>
          <wp:anchor distT="0" distB="0" distL="114300" distR="114300" simplePos="0" relativeHeight="251728896" behindDoc="0" locked="0" layoutInCell="1" allowOverlap="1" wp14:anchorId="4AC0B3E2" wp14:editId="23F929D1">
            <wp:simplePos x="0" y="0"/>
            <wp:positionH relativeFrom="column">
              <wp:posOffset>1400175</wp:posOffset>
            </wp:positionH>
            <wp:positionV relativeFrom="paragraph">
              <wp:posOffset>66675</wp:posOffset>
            </wp:positionV>
            <wp:extent cx="1514475" cy="2029460"/>
            <wp:effectExtent l="0" t="0" r="9525" b="8890"/>
            <wp:wrapThrough wrapText="bothSides">
              <wp:wrapPolygon edited="0">
                <wp:start x="0" y="0"/>
                <wp:lineTo x="0" y="21492"/>
                <wp:lineTo x="21464" y="21492"/>
                <wp:lineTo x="21464" y="0"/>
                <wp:lineTo x="0" y="0"/>
              </wp:wrapPolygon>
            </wp:wrapThrough>
            <wp:docPr id="1437562067" name="Image 14" descr="Une image contenant mammifère aquatiques, bébé, Mammifère marin, Visage huma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29489" name="Image 14" descr="Une image contenant mammifère aquatiques, bébé, Mammifère marin, Visage humai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6D45D" w14:textId="41DFCBB0" w:rsidR="00C36416" w:rsidRDefault="00C36416" w:rsidP="00C36416"/>
    <w:p w14:paraId="3BADB965" w14:textId="740FEF6C" w:rsidR="00C36416" w:rsidRDefault="00140F3F" w:rsidP="00C36416">
      <w:bookmarkStart w:id="0" w:name="_Hlk208143126"/>
      <w:bookmarkEnd w:id="0"/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DBF0769" wp14:editId="4FA5EFB3">
                <wp:simplePos x="0" y="0"/>
                <wp:positionH relativeFrom="column">
                  <wp:posOffset>3422015</wp:posOffset>
                </wp:positionH>
                <wp:positionV relativeFrom="paragraph">
                  <wp:posOffset>269875</wp:posOffset>
                </wp:positionV>
                <wp:extent cx="419100" cy="285750"/>
                <wp:effectExtent l="0" t="19050" r="38100" b="38100"/>
                <wp:wrapNone/>
                <wp:docPr id="1064116093" name="Flèche : droite rayé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85750"/>
                        </a:xfrm>
                        <a:prstGeom prst="stripedRightArrow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483D13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Flèche : droite rayée 16" o:spid="_x0000_s1026" type="#_x0000_t93" style="position:absolute;margin-left:269.45pt;margin-top:21.25pt;width:33pt;height:22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" adj="14236" filled="f" strokecolor="black [3213]" strokeweight="1pt"/>
            </w:pict>
          </mc:Fallback>
        </mc:AlternateContent>
      </w:r>
    </w:p>
    <w:p w14:paraId="12AE27B8" w14:textId="5898E2DF" w:rsidR="00C36416" w:rsidRDefault="00C36416" w:rsidP="00C36416"/>
    <w:p w14:paraId="3E367105" w14:textId="1B26DB90" w:rsidR="00C36416" w:rsidRPr="00FB552E" w:rsidRDefault="00C36416" w:rsidP="00C36416"/>
    <w:p w14:paraId="499AA8FA" w14:textId="48184A10" w:rsidR="00C36416" w:rsidRDefault="00C36416" w:rsidP="00C36416"/>
    <w:p w14:paraId="71B41A70" w14:textId="1DC8C27D" w:rsidR="005B375F" w:rsidRDefault="005B375F" w:rsidP="00C36416"/>
    <w:p w14:paraId="004BBC9E" w14:textId="520B0620" w:rsidR="005B375F" w:rsidRPr="00FB552E" w:rsidRDefault="005B375F" w:rsidP="00C36416"/>
    <w:p w14:paraId="4C6C98B3" w14:textId="77777777" w:rsidR="00FB6ED9" w:rsidRDefault="00FB6ED9" w:rsidP="00FB6ED9">
      <w:pPr>
        <w:jc w:val="center"/>
      </w:pPr>
      <w:r>
        <w:t xml:space="preserve">Héberger gratuitement votre site web </w:t>
      </w:r>
      <w:r w:rsidRPr="00FB6ED9">
        <w:rPr>
          <w:u w:val="single"/>
        </w:rPr>
        <w:t>statique</w:t>
      </w:r>
      <w:r>
        <w:t xml:space="preserve"> </w:t>
      </w:r>
      <w:r w:rsidRPr="00266275">
        <w:rPr>
          <w:b/>
          <w:bCs/>
        </w:rPr>
        <w:t>personnel</w:t>
      </w:r>
      <w:r>
        <w:t xml:space="preserve"> sur </w:t>
      </w:r>
      <w:proofErr w:type="spellStart"/>
      <w:r>
        <w:t>github</w:t>
      </w:r>
      <w:proofErr w:type="spellEnd"/>
      <w:r>
        <w:t> !</w:t>
      </w:r>
    </w:p>
    <w:p w14:paraId="70F9F18F" w14:textId="77777777" w:rsidR="00FB6ED9" w:rsidRPr="00266275" w:rsidRDefault="00FB6ED9" w:rsidP="00FB6ED9">
      <w:pPr>
        <w:rPr>
          <w:b/>
          <w:bCs/>
          <w:u w:val="single"/>
        </w:rPr>
      </w:pPr>
      <w:r w:rsidRPr="00266275">
        <w:rPr>
          <w:b/>
          <w:bCs/>
          <w:u w:val="single"/>
        </w:rPr>
        <w:t>Qu’est-ce qu’un site web statique ? :</w:t>
      </w:r>
    </w:p>
    <w:p w14:paraId="3FB4FB74" w14:textId="0C46DEAA" w:rsidR="00FB6ED9" w:rsidRDefault="00FB6ED9" w:rsidP="00FB6ED9">
      <w:r>
        <w:t>C’est un site dont le contenu est le même pour tous les visiteurs, il ne change pas en fonction des actions de l’utilisateur ou de données en temps réel. (</w:t>
      </w:r>
      <w:r w:rsidR="009F0F8E">
        <w:t>P</w:t>
      </w:r>
      <w:r>
        <w:t>as de base de données ni de serveur applicatif : PHP, Node.js …)</w:t>
      </w:r>
    </w:p>
    <w:p w14:paraId="3D291412" w14:textId="77777777" w:rsidR="009F0F8E" w:rsidRDefault="009F0F8E" w:rsidP="00FB6ED9"/>
    <w:p w14:paraId="002F91B6" w14:textId="1FEA310E" w:rsidR="009F0F8E" w:rsidRDefault="009F0F8E" w:rsidP="00FB6ED9">
      <w:r>
        <w:t>Avantages :</w:t>
      </w:r>
    </w:p>
    <w:p w14:paraId="26875319" w14:textId="57972300" w:rsidR="009F0F8E" w:rsidRDefault="009F0F8E" w:rsidP="009F0F8E">
      <w:pPr>
        <w:pStyle w:val="Paragraphedeliste"/>
        <w:numPr>
          <w:ilvl w:val="0"/>
          <w:numId w:val="18"/>
        </w:numPr>
      </w:pPr>
      <w:r>
        <w:t>Hébergement gratuit, sécurisé et hautement disponible.</w:t>
      </w:r>
    </w:p>
    <w:p w14:paraId="2C57BAF1" w14:textId="3B927E25" w:rsidR="009F0F8E" w:rsidRDefault="009F0F8E" w:rsidP="009F0F8E">
      <w:pPr>
        <w:pStyle w:val="Paragraphedeliste"/>
        <w:numPr>
          <w:ilvl w:val="0"/>
          <w:numId w:val="18"/>
        </w:numPr>
      </w:pPr>
      <w:r>
        <w:t>Aucune configuration serveur, il s’</w:t>
      </w:r>
      <w:proofErr w:type="spellStart"/>
      <w:r>
        <w:t>uffit</w:t>
      </w:r>
      <w:proofErr w:type="spellEnd"/>
      <w:r>
        <w:t xml:space="preserve"> juste de push du code HTML / CSS / Javascript…</w:t>
      </w:r>
    </w:p>
    <w:p w14:paraId="1CC36454" w14:textId="37C31CAD" w:rsidR="009F0F8E" w:rsidRPr="009F0F8E" w:rsidRDefault="009F0F8E" w:rsidP="009F0F8E">
      <w:pPr>
        <w:pStyle w:val="Paragraphedeliste"/>
        <w:numPr>
          <w:ilvl w:val="0"/>
          <w:numId w:val="18"/>
        </w:numPr>
      </w:pPr>
      <w:r>
        <w:t xml:space="preserve">Un nom de domaine est donné : </w:t>
      </w:r>
      <w:hyperlink r:id="rId10" w:history="1">
        <w:r w:rsidRPr="00E3379D">
          <w:rPr>
            <w:rStyle w:val="Lienhypertexte"/>
            <w:b/>
            <w:bCs/>
          </w:rPr>
          <w:t>https://nom-utilisateur.github.io</w:t>
        </w:r>
      </w:hyperlink>
    </w:p>
    <w:p w14:paraId="4AF577CC" w14:textId="03991909" w:rsidR="009F0F8E" w:rsidRPr="009F0F8E" w:rsidRDefault="009F0F8E" w:rsidP="009F0F8E">
      <w:pPr>
        <w:pStyle w:val="Paragraphedeliste"/>
        <w:numPr>
          <w:ilvl w:val="0"/>
          <w:numId w:val="18"/>
        </w:numPr>
      </w:pPr>
      <w:r>
        <w:t>Déploiement automatique : chaque mise à jour du dépôt peut déclencher une publication du site.</w:t>
      </w:r>
    </w:p>
    <w:p w14:paraId="5A6C351F" w14:textId="77777777" w:rsidR="009F0F8E" w:rsidRDefault="009F0F8E" w:rsidP="009F0F8E">
      <w:pPr>
        <w:pStyle w:val="Paragraphedeliste"/>
      </w:pPr>
    </w:p>
    <w:p w14:paraId="7ECA8AFC" w14:textId="5C268C91" w:rsidR="009F0F8E" w:rsidRDefault="009F0F8E">
      <w:pPr>
        <w:rPr>
          <w:b/>
          <w:bCs/>
          <w:sz w:val="44"/>
          <w:szCs w:val="44"/>
          <w:u w:val="single"/>
        </w:rPr>
      </w:pPr>
    </w:p>
    <w:p w14:paraId="4D5168B2" w14:textId="79DF18E2" w:rsidR="00C36416" w:rsidRPr="00387D4A" w:rsidRDefault="00387D4A" w:rsidP="00C36416">
      <w:pPr>
        <w:rPr>
          <w:b/>
          <w:bCs/>
          <w:sz w:val="44"/>
          <w:szCs w:val="44"/>
          <w:u w:val="single"/>
        </w:rPr>
      </w:pPr>
      <w:r w:rsidRPr="00387D4A">
        <w:rPr>
          <w:b/>
          <w:bCs/>
          <w:sz w:val="44"/>
          <w:szCs w:val="44"/>
          <w:u w:val="single"/>
        </w:rPr>
        <w:t>Phase 1 : C</w:t>
      </w:r>
      <w:r w:rsidR="00FB6ED9">
        <w:rPr>
          <w:b/>
          <w:bCs/>
          <w:sz w:val="44"/>
          <w:szCs w:val="44"/>
          <w:u w:val="single"/>
        </w:rPr>
        <w:t>réation d’un nouveau dépôt </w:t>
      </w:r>
      <w:proofErr w:type="spellStart"/>
      <w:proofErr w:type="gramStart"/>
      <w:r w:rsidR="00FB6ED9">
        <w:rPr>
          <w:b/>
          <w:bCs/>
          <w:sz w:val="44"/>
          <w:szCs w:val="44"/>
          <w:u w:val="single"/>
        </w:rPr>
        <w:t>Gihub</w:t>
      </w:r>
      <w:proofErr w:type="spellEnd"/>
      <w:r w:rsidR="00FB6ED9">
        <w:rPr>
          <w:b/>
          <w:bCs/>
          <w:sz w:val="44"/>
          <w:szCs w:val="44"/>
          <w:u w:val="single"/>
        </w:rPr>
        <w:t>:</w:t>
      </w:r>
      <w:proofErr w:type="gramEnd"/>
    </w:p>
    <w:p w14:paraId="70976C49" w14:textId="5D704C66" w:rsidR="00387D4A" w:rsidRPr="00FB552E" w:rsidRDefault="00387D4A" w:rsidP="00C36416">
      <w:pPr>
        <w:rPr>
          <w:b/>
          <w:bCs/>
          <w:u w:val="single"/>
        </w:rPr>
      </w:pPr>
    </w:p>
    <w:p w14:paraId="25B0B552" w14:textId="77777777" w:rsidR="003B4F1B" w:rsidRDefault="003B4F1B" w:rsidP="003B4F1B">
      <w:r>
        <w:t>Pour un site personnel :</w:t>
      </w:r>
      <w:r>
        <w:tab/>
      </w:r>
      <w:r>
        <w:tab/>
      </w:r>
    </w:p>
    <w:p w14:paraId="0728BF64" w14:textId="77777777" w:rsidR="003B4F1B" w:rsidRPr="00266275" w:rsidRDefault="003B4F1B" w:rsidP="003B4F1B">
      <w:pPr>
        <w:rPr>
          <w:i/>
          <w:iCs/>
        </w:rPr>
      </w:pPr>
      <w:r w:rsidRPr="00266275">
        <w:rPr>
          <w:b/>
          <w:bCs/>
        </w:rPr>
        <w:t>tonpseudo.github.io</w:t>
      </w:r>
      <w:r>
        <w:tab/>
      </w:r>
      <w:r>
        <w:tab/>
      </w:r>
      <w:r>
        <w:tab/>
      </w:r>
      <w:r w:rsidRPr="00266275">
        <w:rPr>
          <w:i/>
          <w:iCs/>
        </w:rPr>
        <w:t xml:space="preserve">(Il sera disponible </w:t>
      </w:r>
      <w:r w:rsidRPr="00266275">
        <w:rPr>
          <w:b/>
          <w:bCs/>
          <w:i/>
          <w:iCs/>
        </w:rPr>
        <w:t>https://tonpseudo.github.io)</w:t>
      </w:r>
    </w:p>
    <w:p w14:paraId="4143266F" w14:textId="77777777" w:rsidR="003B4F1B" w:rsidRDefault="003B4F1B" w:rsidP="003B4F1B"/>
    <w:p w14:paraId="482658A0" w14:textId="77777777" w:rsidR="003B4F1B" w:rsidRDefault="003B4F1B" w:rsidP="003B4F1B">
      <w:r>
        <w:t>Pour un site de projet :</w:t>
      </w:r>
      <w:r>
        <w:tab/>
      </w:r>
      <w:r>
        <w:tab/>
      </w:r>
    </w:p>
    <w:p w14:paraId="0222C5F9" w14:textId="77777777" w:rsidR="003B4F1B" w:rsidRDefault="003B4F1B" w:rsidP="003B4F1B">
      <w:proofErr w:type="gramStart"/>
      <w:r w:rsidRPr="00266275">
        <w:rPr>
          <w:b/>
          <w:bCs/>
        </w:rPr>
        <w:t>nom</w:t>
      </w:r>
      <w:proofErr w:type="gramEnd"/>
      <w:r w:rsidRPr="00266275">
        <w:rPr>
          <w:b/>
          <w:bCs/>
        </w:rPr>
        <w:t>-du-projet</w:t>
      </w:r>
      <w:r>
        <w:tab/>
      </w:r>
      <w:r>
        <w:tab/>
      </w:r>
      <w:r>
        <w:tab/>
      </w:r>
      <w:r>
        <w:tab/>
      </w:r>
      <w:r w:rsidRPr="00266275">
        <w:rPr>
          <w:i/>
          <w:iCs/>
        </w:rPr>
        <w:t xml:space="preserve">(Il sera disponible </w:t>
      </w:r>
      <w:r w:rsidRPr="00266275">
        <w:rPr>
          <w:b/>
          <w:bCs/>
          <w:i/>
          <w:iCs/>
        </w:rPr>
        <w:t>https://tonpseudo.github.io/nom-du-projet)</w:t>
      </w:r>
    </w:p>
    <w:p w14:paraId="0B119EC0" w14:textId="77777777" w:rsidR="003B4F1B" w:rsidRDefault="003B4F1B" w:rsidP="003B4F1B"/>
    <w:p w14:paraId="3E03F58F" w14:textId="6DB30397" w:rsidR="003B4F1B" w:rsidRDefault="003B4F1B" w:rsidP="003B4F1B">
      <w:pPr>
        <w:pStyle w:val="Paragraphedeliste"/>
        <w:numPr>
          <w:ilvl w:val="0"/>
          <w:numId w:val="17"/>
        </w:numPr>
      </w:pPr>
      <w:r w:rsidRPr="00266275">
        <w:rPr>
          <w:b/>
          <w:bCs/>
        </w:rPr>
        <w:t>Ajouter</w:t>
      </w:r>
      <w:r>
        <w:t xml:space="preserve"> les fichiers de ton site dans ce dépôt, push ensuite le contenu sur </w:t>
      </w:r>
      <w:proofErr w:type="spellStart"/>
      <w:r>
        <w:t>github</w:t>
      </w:r>
      <w:proofErr w:type="spellEnd"/>
      <w:r w:rsidR="00FB6ED9">
        <w:t>.</w:t>
      </w:r>
    </w:p>
    <w:p w14:paraId="3204AF0C" w14:textId="3B42F389" w:rsidR="00FB6ED9" w:rsidRDefault="00FB6ED9">
      <w:pPr>
        <w:rPr>
          <w:b/>
          <w:bCs/>
          <w:sz w:val="44"/>
          <w:szCs w:val="44"/>
          <w:u w:val="single"/>
        </w:rPr>
      </w:pPr>
    </w:p>
    <w:p w14:paraId="5EC66CEA" w14:textId="77777777" w:rsidR="009F0F8E" w:rsidRDefault="009F0F8E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br w:type="page"/>
      </w:r>
    </w:p>
    <w:p w14:paraId="47A554E4" w14:textId="4DEB8126" w:rsidR="00FB6ED9" w:rsidRPr="00FB6ED9" w:rsidRDefault="00FB6ED9" w:rsidP="00FB6ED9">
      <w:pPr>
        <w:rPr>
          <w:b/>
          <w:bCs/>
          <w:sz w:val="44"/>
          <w:szCs w:val="44"/>
          <w:u w:val="single"/>
        </w:rPr>
      </w:pPr>
      <w:r w:rsidRPr="00FB6ED9">
        <w:rPr>
          <w:b/>
          <w:bCs/>
          <w:sz w:val="44"/>
          <w:szCs w:val="44"/>
          <w:u w:val="single"/>
        </w:rPr>
        <w:lastRenderedPageBreak/>
        <w:t xml:space="preserve">Phase </w:t>
      </w:r>
      <w:r>
        <w:rPr>
          <w:b/>
          <w:bCs/>
          <w:sz w:val="44"/>
          <w:szCs w:val="44"/>
          <w:u w:val="single"/>
        </w:rPr>
        <w:t>2</w:t>
      </w:r>
      <w:r w:rsidRPr="00FB6ED9">
        <w:rPr>
          <w:b/>
          <w:bCs/>
          <w:sz w:val="44"/>
          <w:szCs w:val="44"/>
          <w:u w:val="single"/>
        </w:rPr>
        <w:t xml:space="preserve"> : </w:t>
      </w:r>
      <w:r>
        <w:rPr>
          <w:b/>
          <w:bCs/>
          <w:sz w:val="44"/>
          <w:szCs w:val="44"/>
          <w:u w:val="single"/>
        </w:rPr>
        <w:t xml:space="preserve">Activation de </w:t>
      </w:r>
      <w:proofErr w:type="spellStart"/>
      <w:r>
        <w:rPr>
          <w:b/>
          <w:bCs/>
          <w:sz w:val="44"/>
          <w:szCs w:val="44"/>
          <w:u w:val="single"/>
        </w:rPr>
        <w:t>Github</w:t>
      </w:r>
      <w:proofErr w:type="spellEnd"/>
      <w:r>
        <w:rPr>
          <w:b/>
          <w:bCs/>
          <w:sz w:val="44"/>
          <w:szCs w:val="44"/>
          <w:u w:val="single"/>
        </w:rPr>
        <w:t xml:space="preserve"> </w:t>
      </w:r>
      <w:proofErr w:type="spellStart"/>
      <w:proofErr w:type="gramStart"/>
      <w:r>
        <w:rPr>
          <w:b/>
          <w:bCs/>
          <w:sz w:val="44"/>
          <w:szCs w:val="44"/>
          <w:u w:val="single"/>
        </w:rPr>
        <w:t>PAges</w:t>
      </w:r>
      <w:proofErr w:type="spellEnd"/>
      <w:r w:rsidRPr="00FB6ED9">
        <w:rPr>
          <w:b/>
          <w:bCs/>
          <w:sz w:val="44"/>
          <w:szCs w:val="44"/>
          <w:u w:val="single"/>
        </w:rPr>
        <w:t>:</w:t>
      </w:r>
      <w:proofErr w:type="gramEnd"/>
    </w:p>
    <w:p w14:paraId="38F03633" w14:textId="77777777" w:rsidR="003B4F1B" w:rsidRDefault="003B4F1B" w:rsidP="003B4F1B"/>
    <w:p w14:paraId="725C031D" w14:textId="186746E8" w:rsidR="003B4F1B" w:rsidRDefault="003B4F1B" w:rsidP="003B4F1B">
      <w:pPr>
        <w:pStyle w:val="Paragraphedeliste"/>
        <w:numPr>
          <w:ilvl w:val="0"/>
          <w:numId w:val="17"/>
        </w:numPr>
      </w:pPr>
      <w:r w:rsidRPr="00266275">
        <w:rPr>
          <w:b/>
          <w:bCs/>
        </w:rPr>
        <w:t>Activer</w:t>
      </w:r>
      <w:r>
        <w:t xml:space="preserve"> </w:t>
      </w:r>
      <w:proofErr w:type="spellStart"/>
      <w:r>
        <w:t>github</w:t>
      </w:r>
      <w:proofErr w:type="spellEnd"/>
      <w:r>
        <w:t xml:space="preserve"> pages (se rendre dans la par</w:t>
      </w:r>
      <w:r w:rsidR="00630FDC">
        <w:t>t</w:t>
      </w:r>
      <w:r>
        <w:t xml:space="preserve">ie </w:t>
      </w:r>
      <w:r w:rsidRPr="00630FDC">
        <w:rPr>
          <w:b/>
          <w:bCs/>
        </w:rPr>
        <w:t>settings</w:t>
      </w:r>
      <w:r>
        <w:t xml:space="preserve"> du dépôt)</w:t>
      </w:r>
    </w:p>
    <w:p w14:paraId="4EF05F67" w14:textId="70E9C787" w:rsidR="003B4F1B" w:rsidRDefault="00630FDC" w:rsidP="003B4F1B"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39870AA" wp14:editId="4BA29A1E">
                <wp:simplePos x="0" y="0"/>
                <wp:positionH relativeFrom="column">
                  <wp:posOffset>999523</wp:posOffset>
                </wp:positionH>
                <wp:positionV relativeFrom="paragraph">
                  <wp:posOffset>308000</wp:posOffset>
                </wp:positionV>
                <wp:extent cx="1008220" cy="3003805"/>
                <wp:effectExtent l="76200" t="133350" r="0" b="0"/>
                <wp:wrapNone/>
                <wp:docPr id="1175642803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220" cy="3003805"/>
                          <a:chOff x="0" y="0"/>
                          <a:chExt cx="1008220" cy="3003805"/>
                        </a:xfrm>
                      </wpg:grpSpPr>
                      <wps:wsp>
                        <wps:cNvPr id="748733522" name="Flèche : droite rayée 9"/>
                        <wps:cNvSpPr/>
                        <wps:spPr>
                          <a:xfrm rot="13276044">
                            <a:off x="116045" y="0"/>
                            <a:ext cx="892175" cy="416560"/>
                          </a:xfrm>
                          <a:prstGeom prst="stripedRightArrow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52729" name="Flèche : droite rayée 9"/>
                        <wps:cNvSpPr/>
                        <wps:spPr>
                          <a:xfrm rot="7422710">
                            <a:off x="-146350" y="2601100"/>
                            <a:ext cx="549055" cy="256356"/>
                          </a:xfrm>
                          <a:prstGeom prst="stripedRightArrow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1FDE" id="Groupe 10" o:spid="_x0000_s1026" style="position:absolute;margin-left:78.7pt;margin-top:24.25pt;width:79.4pt;height:236.5pt;z-index:251722752" coordsize="10082,30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">
                <v:shape id="Flèche : droite rayée 9" o:spid="_x0000_s1027" type="#_x0000_t93" style="position:absolute;left:1160;width:8922;height:4165;rotation:-909198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" adj="16557" filled="f" strokecolor="#e00" strokeweight="1pt"/>
                <v:shape id="Flèche : droite rayée 9" o:spid="_x0000_s1028" type="#_x0000_t93" style="position:absolute;left:-1464;top:26011;width:5491;height:2563;rotation:810757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" adj="16557" filled="f" strokecolor="#e00" strokeweight="1pt"/>
              </v:group>
            </w:pict>
          </mc:Fallback>
        </mc:AlternateContent>
      </w:r>
      <w:r w:rsidR="003B4F1B" w:rsidRPr="00E90E4B">
        <w:rPr>
          <w:noProof/>
        </w:rPr>
        <w:drawing>
          <wp:inline distT="0" distB="0" distL="0" distR="0" wp14:anchorId="4C498CD4" wp14:editId="2DF71731">
            <wp:extent cx="6645910" cy="3540760"/>
            <wp:effectExtent l="0" t="0" r="2540" b="2540"/>
            <wp:docPr id="1020201701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1701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D399" w14:textId="77777777" w:rsidR="003B4F1B" w:rsidRDefault="003B4F1B" w:rsidP="00FB6ED9">
      <w:pPr>
        <w:pStyle w:val="Paragraphedeliste"/>
        <w:numPr>
          <w:ilvl w:val="0"/>
          <w:numId w:val="17"/>
        </w:numPr>
      </w:pPr>
      <w:r w:rsidRPr="00FB6ED9">
        <w:rPr>
          <w:b/>
          <w:bCs/>
        </w:rPr>
        <w:t>Sélectionner</w:t>
      </w:r>
      <w:r>
        <w:t xml:space="preserve"> la branche main de ton dépôt :</w:t>
      </w:r>
    </w:p>
    <w:p w14:paraId="7A2A84F9" w14:textId="713EE8B1" w:rsidR="003B4F1B" w:rsidRDefault="00630FDC" w:rsidP="003B4F1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571BD33" wp14:editId="1BD508C6">
                <wp:simplePos x="0" y="0"/>
                <wp:positionH relativeFrom="column">
                  <wp:posOffset>2331402</wp:posOffset>
                </wp:positionH>
                <wp:positionV relativeFrom="paragraph">
                  <wp:posOffset>931457</wp:posOffset>
                </wp:positionV>
                <wp:extent cx="295467" cy="179424"/>
                <wp:effectExtent l="39053" t="0" r="67627" b="10478"/>
                <wp:wrapNone/>
                <wp:docPr id="1221376887" name="Flèche : droite rayé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736058">
                          <a:off x="0" y="0"/>
                          <a:ext cx="295467" cy="179424"/>
                        </a:xfrm>
                        <a:prstGeom prst="stripedRightArrow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7FE5C" id="Flèche : droite rayée 11" o:spid="_x0000_s1026" type="#_x0000_t93" style="position:absolute;margin-left:183.55pt;margin-top:73.35pt;width:23.25pt;height:14.15pt;rotation:-8589522fd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" adj="15042" filled="f" strokecolor="#e00" strokeweight="1pt"/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11E2653" wp14:editId="49AFE5A7">
                <wp:simplePos x="0" y="0"/>
                <wp:positionH relativeFrom="column">
                  <wp:posOffset>607877</wp:posOffset>
                </wp:positionH>
                <wp:positionV relativeFrom="paragraph">
                  <wp:posOffset>935036</wp:posOffset>
                </wp:positionV>
                <wp:extent cx="570585" cy="373075"/>
                <wp:effectExtent l="41592" t="0" r="100013" b="4762"/>
                <wp:wrapNone/>
                <wp:docPr id="829589818" name="Flèche : droite rayé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736058">
                          <a:off x="0" y="0"/>
                          <a:ext cx="570585" cy="373075"/>
                        </a:xfrm>
                        <a:prstGeom prst="stripedRightArrow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BFC0D" id="Flèche : droite rayée 11" o:spid="_x0000_s1026" type="#_x0000_t93" style="position:absolute;margin-left:47.85pt;margin-top:73.6pt;width:44.95pt;height:29.4pt;rotation:-8589522fd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" adj="14538" filled="f" strokecolor="#e00" strokeweight="1pt"/>
            </w:pict>
          </mc:Fallback>
        </mc:AlternateContent>
      </w:r>
      <w:r w:rsidR="003B4F1B" w:rsidRPr="00E90E4B">
        <w:rPr>
          <w:noProof/>
        </w:rPr>
        <w:drawing>
          <wp:inline distT="0" distB="0" distL="0" distR="0" wp14:anchorId="3FD256A7" wp14:editId="03532508">
            <wp:extent cx="6645910" cy="984250"/>
            <wp:effectExtent l="0" t="0" r="2540" b="6350"/>
            <wp:docPr id="128916408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6408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AFDD" w14:textId="77777777" w:rsidR="00630FDC" w:rsidRDefault="00630FDC" w:rsidP="00630FDC">
      <w:pPr>
        <w:pStyle w:val="Paragraphedeliste"/>
      </w:pPr>
    </w:p>
    <w:p w14:paraId="2C5C24B0" w14:textId="77777777" w:rsidR="00630FDC" w:rsidRDefault="00630FDC" w:rsidP="00630FDC">
      <w:pPr>
        <w:pStyle w:val="Paragraphedeliste"/>
      </w:pPr>
    </w:p>
    <w:p w14:paraId="00A1AA6B" w14:textId="77777777" w:rsidR="00630FDC" w:rsidRPr="00630FDC" w:rsidRDefault="00630FDC" w:rsidP="00630FDC">
      <w:pPr>
        <w:pStyle w:val="Paragraphedeliste"/>
      </w:pPr>
    </w:p>
    <w:p w14:paraId="4C3C2FFB" w14:textId="56BE48E7" w:rsidR="003B4F1B" w:rsidRDefault="003B4F1B" w:rsidP="009F0F8E">
      <w:pPr>
        <w:pStyle w:val="Paragraphedeliste"/>
        <w:numPr>
          <w:ilvl w:val="0"/>
          <w:numId w:val="17"/>
        </w:numPr>
      </w:pPr>
      <w:r w:rsidRPr="009F0F8E">
        <w:rPr>
          <w:b/>
          <w:bCs/>
        </w:rPr>
        <w:t>Patienter</w:t>
      </w:r>
      <w:r>
        <w:t xml:space="preserve"> un peu, la disponibilité de votre site sera alors indiquée sur la page (à actualiser)</w:t>
      </w:r>
    </w:p>
    <w:p w14:paraId="3C097CD6" w14:textId="4905A594" w:rsidR="003B4F1B" w:rsidRDefault="00925010" w:rsidP="003B4F1B">
      <w:r>
        <w:rPr>
          <w:noProof/>
          <w14:ligatures w14:val="none"/>
        </w:rPr>
        <w:drawing>
          <wp:inline distT="0" distB="0" distL="0" distR="0" wp14:anchorId="78ADED70" wp14:editId="78B76A71">
            <wp:extent cx="6645910" cy="1504315"/>
            <wp:effectExtent l="0" t="0" r="2540" b="635"/>
            <wp:docPr id="1940605865" name="Image 13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05865" name="Image 13" descr="Une image contenant texte, Police, ligne, capture d’écran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F09D" w14:textId="3D1687D9" w:rsidR="003B4F1B" w:rsidRDefault="003B4F1B" w:rsidP="003B4F1B"/>
    <w:p w14:paraId="6677CE39" w14:textId="2466584A" w:rsidR="00712E35" w:rsidRDefault="003B0DAA" w:rsidP="00712E35">
      <w:r>
        <w:rPr>
          <w:noProof/>
          <w14:ligatures w14:val="none"/>
        </w:rPr>
        <w:lastRenderedPageBreak/>
        <w:drawing>
          <wp:anchor distT="0" distB="0" distL="114300" distR="114300" simplePos="0" relativeHeight="251726848" behindDoc="0" locked="0" layoutInCell="1" allowOverlap="1" wp14:anchorId="40DC9EEE" wp14:editId="56194F04">
            <wp:simplePos x="0" y="0"/>
            <wp:positionH relativeFrom="column">
              <wp:posOffset>390525</wp:posOffset>
            </wp:positionH>
            <wp:positionV relativeFrom="paragraph">
              <wp:posOffset>217805</wp:posOffset>
            </wp:positionV>
            <wp:extent cx="5916295" cy="7930515"/>
            <wp:effectExtent l="0" t="0" r="8255" b="0"/>
            <wp:wrapThrough wrapText="bothSides">
              <wp:wrapPolygon edited="0">
                <wp:start x="0" y="0"/>
                <wp:lineTo x="0" y="21533"/>
                <wp:lineTo x="21561" y="21533"/>
                <wp:lineTo x="21561" y="0"/>
                <wp:lineTo x="0" y="0"/>
              </wp:wrapPolygon>
            </wp:wrapThrough>
            <wp:docPr id="928429489" name="Image 14" descr="Une image contenant mammifère aquatiques, bébé, Mammifère marin, Visage huma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29489" name="Image 14" descr="Une image contenant mammifère aquatiques, bébé, Mammifère marin, Visage humai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793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12E35" w:rsidSect="00C666E7">
      <w:headerReference w:type="default" r:id="rId15"/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E4F50" w14:textId="77777777" w:rsidR="003C45F6" w:rsidRDefault="003C45F6" w:rsidP="00C666E7">
      <w:pPr>
        <w:spacing w:after="0" w:line="240" w:lineRule="auto"/>
      </w:pPr>
      <w:r>
        <w:separator/>
      </w:r>
    </w:p>
  </w:endnote>
  <w:endnote w:type="continuationSeparator" w:id="0">
    <w:p w14:paraId="08F9A57B" w14:textId="77777777" w:rsidR="003C45F6" w:rsidRDefault="003C45F6" w:rsidP="00C6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3F55" w14:textId="77777777" w:rsidR="00C666E7" w:rsidRDefault="004543A4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50EC912" wp14:editId="3344A3BD">
              <wp:simplePos x="0" y="0"/>
              <wp:positionH relativeFrom="margin">
                <wp:posOffset>1579419</wp:posOffset>
              </wp:positionH>
              <wp:positionV relativeFrom="paragraph">
                <wp:posOffset>111356</wp:posOffset>
              </wp:positionV>
              <wp:extent cx="4554806" cy="279400"/>
              <wp:effectExtent l="19050" t="0" r="17780" b="25400"/>
              <wp:wrapNone/>
              <wp:docPr id="10" name="Zone de text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54806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62320829" w14:textId="06DEAB3D" w:rsidR="005A225A" w:rsidRPr="00C666E7" w:rsidRDefault="009F4569" w:rsidP="005A225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Cyber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0EC912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Zone de texte 10" o:spid="_x0000_s1027" type="#_x0000_t55" style="position:absolute;margin-left:124.35pt;margin-top:8.75pt;width:358.65pt;height:2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" adj="21299" fillcolor="#4472c4 [3204]" strokecolor="black [3213]" strokeweight=".5pt">
              <v:textbox>
                <w:txbxContent>
                  <w:p w14:paraId="62320829" w14:textId="06DEAB3D" w:rsidR="005A225A" w:rsidRPr="00C666E7" w:rsidRDefault="009F4569" w:rsidP="005A225A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Cyber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4A4839" wp14:editId="1BC1A640">
              <wp:simplePos x="0" y="0"/>
              <wp:positionH relativeFrom="margin">
                <wp:posOffset>1093767</wp:posOffset>
              </wp:positionH>
              <wp:positionV relativeFrom="paragraph">
                <wp:posOffset>111356</wp:posOffset>
              </wp:positionV>
              <wp:extent cx="521277" cy="279400"/>
              <wp:effectExtent l="19050" t="0" r="12700" b="25400"/>
              <wp:wrapNone/>
              <wp:docPr id="9" name="Zone de text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1277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46B0EC6A" w14:textId="77777777" w:rsidR="005A225A" w:rsidRPr="00C666E7" w:rsidRDefault="008C46B1" w:rsidP="00120D6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T</w:t>
                          </w:r>
                          <w:r w:rsidR="00E02CB6">
                            <w:rPr>
                              <w:color w:val="FFFFFF" w:themeColor="background1"/>
                            </w:rPr>
                            <w:t>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4A4839" id="Zone de texte 9" o:spid="_x0000_s1028" type="#_x0000_t55" style="position:absolute;margin-left:86.1pt;margin-top:8.75pt;width:41.05pt;height:2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" adj="18969" fillcolor="#4472c4 [3204]" strokecolor="black [3213]" strokeweight=".5pt">
              <v:textbox>
                <w:txbxContent>
                  <w:p w14:paraId="46B0EC6A" w14:textId="77777777" w:rsidR="005A225A" w:rsidRPr="00C666E7" w:rsidRDefault="008C46B1" w:rsidP="00120D6A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T</w:t>
                    </w:r>
                    <w:r w:rsidR="00E02CB6">
                      <w:rPr>
                        <w:color w:val="FFFFFF" w:themeColor="background1"/>
                      </w:rPr>
                      <w:t>P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507AF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39C52" wp14:editId="5E60E308">
              <wp:simplePos x="0" y="0"/>
              <wp:positionH relativeFrom="margin">
                <wp:posOffset>565150</wp:posOffset>
              </wp:positionH>
              <wp:positionV relativeFrom="paragraph">
                <wp:posOffset>113665</wp:posOffset>
              </wp:positionV>
              <wp:extent cx="561975" cy="279400"/>
              <wp:effectExtent l="19050" t="0" r="28575" b="2540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6A500EBF" w14:textId="7B54FF9A" w:rsidR="00C666E7" w:rsidRPr="00C666E7" w:rsidRDefault="00E938E9" w:rsidP="00D507AF">
                          <w:pPr>
                            <w:rPr>
                              <w:color w:val="FFFFFF" w:themeColor="background1"/>
                            </w:rPr>
                          </w:pPr>
                          <w:proofErr w:type="spellStart"/>
                          <w:r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  <w:vertAlign w:val="superscript"/>
                            </w:rPr>
                            <w:t>e</w:t>
                          </w:r>
                          <w:r w:rsidR="00D507AF" w:rsidRPr="00D507AF">
                            <w:rPr>
                              <w:color w:val="FFFFFF" w:themeColor="background1"/>
                              <w:vertAlign w:val="superscript"/>
                            </w:rPr>
                            <w:t>r</w:t>
                          </w:r>
                          <w:r>
                            <w:rPr>
                              <w:color w:val="FFFFFF" w:themeColor="background1"/>
                              <w:vertAlign w:val="superscript"/>
                            </w:rPr>
                            <w:t>m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139C52" id="Zone de texte 5" o:spid="_x0000_s1029" type="#_x0000_t55" style="position:absolute;margin-left:44.5pt;margin-top:8.95pt;width:44.2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" adj="19159" fillcolor="#4472c4 [3204]" strokecolor="black [3213]" strokeweight=".5pt">
              <v:textbox>
                <w:txbxContent>
                  <w:p w14:paraId="6A500EBF" w14:textId="7B54FF9A" w:rsidR="00C666E7" w:rsidRPr="00C666E7" w:rsidRDefault="00E938E9" w:rsidP="00D507AF">
                    <w:pPr>
                      <w:rPr>
                        <w:color w:val="FFFFFF" w:themeColor="background1"/>
                      </w:rPr>
                    </w:pPr>
                    <w:proofErr w:type="spellStart"/>
                    <w:r>
                      <w:rPr>
                        <w:color w:val="FFFFFF" w:themeColor="background1"/>
                      </w:rPr>
                      <w:t>T</w:t>
                    </w:r>
                    <w:r>
                      <w:rPr>
                        <w:color w:val="FFFFFF" w:themeColor="background1"/>
                        <w:vertAlign w:val="superscript"/>
                      </w:rPr>
                      <w:t>e</w:t>
                    </w:r>
                    <w:r w:rsidR="00D507AF" w:rsidRPr="00D507AF">
                      <w:rPr>
                        <w:color w:val="FFFFFF" w:themeColor="background1"/>
                        <w:vertAlign w:val="superscript"/>
                      </w:rPr>
                      <w:t>r</w:t>
                    </w:r>
                    <w:r>
                      <w:rPr>
                        <w:color w:val="FFFFFF" w:themeColor="background1"/>
                        <w:vertAlign w:val="superscript"/>
                      </w:rPr>
                      <w:t>m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D507AF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5F2A3D1" wp14:editId="088350B6">
              <wp:simplePos x="0" y="0"/>
              <wp:positionH relativeFrom="margin">
                <wp:posOffset>31751</wp:posOffset>
              </wp:positionH>
              <wp:positionV relativeFrom="paragraph">
                <wp:posOffset>120015</wp:posOffset>
              </wp:positionV>
              <wp:extent cx="558800" cy="279400"/>
              <wp:effectExtent l="19050" t="0" r="12700" b="2540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800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27A6663A" w14:textId="77777777" w:rsidR="00D507AF" w:rsidRPr="00C666E7" w:rsidRDefault="00D507AF" w:rsidP="005A225A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CIEL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F2A3D1" id="Zone de texte 2" o:spid="_x0000_s1030" type="#_x0000_t55" style="position:absolute;margin-left:2.5pt;margin-top:9.45pt;width:44pt;height:2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" adj="19145" fillcolor="#4472c4 [3204]" strokecolor="black [3213]" strokeweight=".5pt">
              <v:textbox>
                <w:txbxContent>
                  <w:p w14:paraId="27A6663A" w14:textId="77777777" w:rsidR="00D507AF" w:rsidRPr="00C666E7" w:rsidRDefault="00D507AF" w:rsidP="005A225A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CIEL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B342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0BC0A0B" wp14:editId="38DA1D1E">
              <wp:simplePos x="0" y="0"/>
              <wp:positionH relativeFrom="margin">
                <wp:posOffset>6093460</wp:posOffset>
              </wp:positionH>
              <wp:positionV relativeFrom="paragraph">
                <wp:posOffset>110490</wp:posOffset>
              </wp:positionV>
              <wp:extent cx="533400" cy="279400"/>
              <wp:effectExtent l="19050" t="0" r="19050" b="25400"/>
              <wp:wrapNone/>
              <wp:docPr id="11" name="Zone de text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3400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3442F011" w14:textId="77777777" w:rsidR="005A225A" w:rsidRPr="00C666E7" w:rsidRDefault="005A225A" w:rsidP="005A225A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BC0A0B" id="Zone de texte 11" o:spid="_x0000_s1031" type="#_x0000_t55" style="position:absolute;margin-left:479.8pt;margin-top:8.7pt;width:42pt;height:2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" adj="19029" fillcolor="white [3212]" strokecolor="black [3213]" strokeweight=".5pt">
              <v:textbox>
                <w:txbxContent>
                  <w:p w14:paraId="3442F011" w14:textId="77777777" w:rsidR="005A225A" w:rsidRPr="00C666E7" w:rsidRDefault="005A225A" w:rsidP="005A225A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0AF2" w14:textId="77777777" w:rsidR="003C45F6" w:rsidRDefault="003C45F6" w:rsidP="00C666E7">
      <w:pPr>
        <w:spacing w:after="0" w:line="240" w:lineRule="auto"/>
      </w:pPr>
      <w:r>
        <w:separator/>
      </w:r>
    </w:p>
  </w:footnote>
  <w:footnote w:type="continuationSeparator" w:id="0">
    <w:p w14:paraId="63E3ECF1" w14:textId="77777777" w:rsidR="003C45F6" w:rsidRDefault="003C45F6" w:rsidP="00C6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3757" w14:textId="77777777" w:rsidR="00C666E7" w:rsidRDefault="009B342A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660445F" wp14:editId="562BC807">
              <wp:simplePos x="0" y="0"/>
              <wp:positionH relativeFrom="margin">
                <wp:posOffset>219075</wp:posOffset>
              </wp:positionH>
              <wp:positionV relativeFrom="paragraph">
                <wp:posOffset>-230505</wp:posOffset>
              </wp:positionV>
              <wp:extent cx="6229350" cy="279400"/>
              <wp:effectExtent l="19050" t="0" r="19050" b="25400"/>
              <wp:wrapNone/>
              <wp:docPr id="12" name="Zone de text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0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4D6A0CC9" w14:textId="14075B66" w:rsidR="009B342A" w:rsidRPr="00C666E7" w:rsidRDefault="00E938E9" w:rsidP="005A225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GIT</w:t>
                          </w:r>
                          <w:r w:rsidR="00712E35">
                            <w:rPr>
                              <w:color w:val="FFFFFF" w:themeColor="background1"/>
                            </w:rPr>
                            <w:t>HUB </w:t>
                          </w:r>
                          <w:r w:rsidR="00140F3F">
                            <w:rPr>
                              <w:color w:val="FFFFFF" w:themeColor="background1"/>
                            </w:rPr>
                            <w:t xml:space="preserve">Pages </w:t>
                          </w:r>
                          <w:r w:rsidR="00712E35">
                            <w:rPr>
                              <w:color w:val="FFFFFF" w:themeColor="background1"/>
                            </w:rPr>
                            <w:t xml:space="preserve">: </w:t>
                          </w:r>
                          <w:r w:rsidR="00140F3F">
                            <w:rPr>
                              <w:color w:val="FFFFFF" w:themeColor="background1"/>
                            </w:rPr>
                            <w:t>Hébergement gratuit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60445F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Zone de texte 12" o:spid="_x0000_s1026" type="#_x0000_t55" style="position:absolute;margin-left:17.25pt;margin-top:-18.15pt;width:490.5pt;height:2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" adj="21380" fillcolor="#4472c4 [3204]" strokecolor="black [3213]" strokeweight=".5pt">
              <v:textbox>
                <w:txbxContent>
                  <w:p w14:paraId="4D6A0CC9" w14:textId="14075B66" w:rsidR="009B342A" w:rsidRPr="00C666E7" w:rsidRDefault="00E938E9" w:rsidP="005A225A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GIT</w:t>
                    </w:r>
                    <w:r w:rsidR="00712E35">
                      <w:rPr>
                        <w:color w:val="FFFFFF" w:themeColor="background1"/>
                      </w:rPr>
                      <w:t>HUB </w:t>
                    </w:r>
                    <w:r w:rsidR="00140F3F">
                      <w:rPr>
                        <w:color w:val="FFFFFF" w:themeColor="background1"/>
                      </w:rPr>
                      <w:t xml:space="preserve">Pages </w:t>
                    </w:r>
                    <w:r w:rsidR="00712E35">
                      <w:rPr>
                        <w:color w:val="FFFFFF" w:themeColor="background1"/>
                      </w:rPr>
                      <w:t xml:space="preserve">: </w:t>
                    </w:r>
                    <w:r w:rsidR="00140F3F">
                      <w:rPr>
                        <w:color w:val="FFFFFF" w:themeColor="background1"/>
                      </w:rPr>
                      <w:t>Hébergement gratuit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666E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A59460" wp14:editId="333A0CEE">
              <wp:simplePos x="0" y="0"/>
              <wp:positionH relativeFrom="margin">
                <wp:posOffset>-190500</wp:posOffset>
              </wp:positionH>
              <wp:positionV relativeFrom="paragraph">
                <wp:posOffset>-93980</wp:posOffset>
              </wp:positionV>
              <wp:extent cx="7035800" cy="9973945"/>
              <wp:effectExtent l="0" t="0" r="12700" b="27305"/>
              <wp:wrapNone/>
              <wp:docPr id="1" name="Rectangle : coins arrondi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35800" cy="9973945"/>
                      </a:xfrm>
                      <a:prstGeom prst="roundRect">
                        <a:avLst>
                          <a:gd name="adj" fmla="val 3067"/>
                        </a:avLst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7A8EADA" id="Rectangle : coins arrondis 1" o:spid="_x0000_s1026" style="position:absolute;margin-left:-15pt;margin-top:-7.4pt;width:554pt;height:785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" filled="f" strokecolor="#4472c4 [3204]" strokeweight="1pt">
              <v:stroke joinstyle="miter"/>
              <w10:wrap anchorx="margin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266"/>
    <w:multiLevelType w:val="hybridMultilevel"/>
    <w:tmpl w:val="E28CB9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373F"/>
    <w:multiLevelType w:val="hybridMultilevel"/>
    <w:tmpl w:val="D3F0374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7E30A1"/>
    <w:multiLevelType w:val="hybridMultilevel"/>
    <w:tmpl w:val="E28CB9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5278B"/>
    <w:multiLevelType w:val="multilevel"/>
    <w:tmpl w:val="4E68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70B4A"/>
    <w:multiLevelType w:val="hybridMultilevel"/>
    <w:tmpl w:val="4830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31FFC"/>
    <w:multiLevelType w:val="hybridMultilevel"/>
    <w:tmpl w:val="9CDC1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07C9B"/>
    <w:multiLevelType w:val="hybridMultilevel"/>
    <w:tmpl w:val="6344B2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B4663"/>
    <w:multiLevelType w:val="hybridMultilevel"/>
    <w:tmpl w:val="73DE76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62141A"/>
    <w:multiLevelType w:val="hybridMultilevel"/>
    <w:tmpl w:val="D3F037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9484C"/>
    <w:multiLevelType w:val="hybridMultilevel"/>
    <w:tmpl w:val="A9B03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D56C2"/>
    <w:multiLevelType w:val="hybridMultilevel"/>
    <w:tmpl w:val="4A40E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45ADE"/>
    <w:multiLevelType w:val="hybridMultilevel"/>
    <w:tmpl w:val="72ACCC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10"/>
    <w:multiLevelType w:val="hybridMultilevel"/>
    <w:tmpl w:val="14AC79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468ED"/>
    <w:multiLevelType w:val="hybridMultilevel"/>
    <w:tmpl w:val="877ACC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97908"/>
    <w:multiLevelType w:val="hybridMultilevel"/>
    <w:tmpl w:val="0504D8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166C8"/>
    <w:multiLevelType w:val="hybridMultilevel"/>
    <w:tmpl w:val="D3F037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35592E"/>
    <w:multiLevelType w:val="hybridMultilevel"/>
    <w:tmpl w:val="418AAB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35712D"/>
    <w:multiLevelType w:val="hybridMultilevel"/>
    <w:tmpl w:val="8824335A"/>
    <w:lvl w:ilvl="0" w:tplc="A4DE4A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152322">
    <w:abstractNumId w:val="7"/>
  </w:num>
  <w:num w:numId="2" w16cid:durableId="326514758">
    <w:abstractNumId w:val="10"/>
  </w:num>
  <w:num w:numId="3" w16cid:durableId="1244532381">
    <w:abstractNumId w:val="11"/>
  </w:num>
  <w:num w:numId="4" w16cid:durableId="943221991">
    <w:abstractNumId w:val="5"/>
  </w:num>
  <w:num w:numId="5" w16cid:durableId="1013843325">
    <w:abstractNumId w:val="1"/>
  </w:num>
  <w:num w:numId="6" w16cid:durableId="1594778449">
    <w:abstractNumId w:val="8"/>
  </w:num>
  <w:num w:numId="7" w16cid:durableId="855118517">
    <w:abstractNumId w:val="3"/>
  </w:num>
  <w:num w:numId="8" w16cid:durableId="1941797656">
    <w:abstractNumId w:val="6"/>
  </w:num>
  <w:num w:numId="9" w16cid:durableId="1478302901">
    <w:abstractNumId w:val="15"/>
  </w:num>
  <w:num w:numId="10" w16cid:durableId="646126025">
    <w:abstractNumId w:val="17"/>
  </w:num>
  <w:num w:numId="11" w16cid:durableId="835530703">
    <w:abstractNumId w:val="14"/>
  </w:num>
  <w:num w:numId="12" w16cid:durableId="1604996513">
    <w:abstractNumId w:val="2"/>
  </w:num>
  <w:num w:numId="13" w16cid:durableId="1226722971">
    <w:abstractNumId w:val="13"/>
  </w:num>
  <w:num w:numId="14" w16cid:durableId="917137041">
    <w:abstractNumId w:val="4"/>
  </w:num>
  <w:num w:numId="15" w16cid:durableId="832187512">
    <w:abstractNumId w:val="0"/>
  </w:num>
  <w:num w:numId="16" w16cid:durableId="466975987">
    <w:abstractNumId w:val="12"/>
  </w:num>
  <w:num w:numId="17" w16cid:durableId="567812281">
    <w:abstractNumId w:val="16"/>
  </w:num>
  <w:num w:numId="18" w16cid:durableId="16273514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E9"/>
    <w:rsid w:val="000179E1"/>
    <w:rsid w:val="00070F06"/>
    <w:rsid w:val="00096619"/>
    <w:rsid w:val="000B38C1"/>
    <w:rsid w:val="000C6FF9"/>
    <w:rsid w:val="000D041C"/>
    <w:rsid w:val="000D544E"/>
    <w:rsid w:val="000E37DD"/>
    <w:rsid w:val="000F1BE1"/>
    <w:rsid w:val="0011199F"/>
    <w:rsid w:val="00120D6A"/>
    <w:rsid w:val="00132048"/>
    <w:rsid w:val="00140F3F"/>
    <w:rsid w:val="001560EE"/>
    <w:rsid w:val="00157F78"/>
    <w:rsid w:val="001A0B6C"/>
    <w:rsid w:val="001E6B65"/>
    <w:rsid w:val="00206F2C"/>
    <w:rsid w:val="002608DC"/>
    <w:rsid w:val="00276C1A"/>
    <w:rsid w:val="00285DDB"/>
    <w:rsid w:val="002A05FB"/>
    <w:rsid w:val="002C139D"/>
    <w:rsid w:val="002C4253"/>
    <w:rsid w:val="002D3A9A"/>
    <w:rsid w:val="003134D9"/>
    <w:rsid w:val="00356FA4"/>
    <w:rsid w:val="00387D4A"/>
    <w:rsid w:val="003A14A0"/>
    <w:rsid w:val="003B0DAA"/>
    <w:rsid w:val="003B4F1B"/>
    <w:rsid w:val="003C45F6"/>
    <w:rsid w:val="004543A4"/>
    <w:rsid w:val="00485F27"/>
    <w:rsid w:val="0049250A"/>
    <w:rsid w:val="004A02C2"/>
    <w:rsid w:val="004A3E66"/>
    <w:rsid w:val="004B7ED1"/>
    <w:rsid w:val="004C06EF"/>
    <w:rsid w:val="004D6A1A"/>
    <w:rsid w:val="004F07E9"/>
    <w:rsid w:val="005243C6"/>
    <w:rsid w:val="00542E0C"/>
    <w:rsid w:val="005570F1"/>
    <w:rsid w:val="005859C9"/>
    <w:rsid w:val="005A1CFB"/>
    <w:rsid w:val="005A225A"/>
    <w:rsid w:val="005B375F"/>
    <w:rsid w:val="005C4AB0"/>
    <w:rsid w:val="00630FDC"/>
    <w:rsid w:val="00696AFB"/>
    <w:rsid w:val="006B5F36"/>
    <w:rsid w:val="00711197"/>
    <w:rsid w:val="00712E35"/>
    <w:rsid w:val="007323B3"/>
    <w:rsid w:val="00777BB1"/>
    <w:rsid w:val="00781CCD"/>
    <w:rsid w:val="00785728"/>
    <w:rsid w:val="007C4757"/>
    <w:rsid w:val="007E14BE"/>
    <w:rsid w:val="00815C63"/>
    <w:rsid w:val="008320A6"/>
    <w:rsid w:val="0084588D"/>
    <w:rsid w:val="008833D5"/>
    <w:rsid w:val="008920AB"/>
    <w:rsid w:val="008C46B1"/>
    <w:rsid w:val="008D1FE5"/>
    <w:rsid w:val="008E251F"/>
    <w:rsid w:val="008E452E"/>
    <w:rsid w:val="009076CB"/>
    <w:rsid w:val="0091202E"/>
    <w:rsid w:val="00925010"/>
    <w:rsid w:val="009251FC"/>
    <w:rsid w:val="00937BDD"/>
    <w:rsid w:val="00976545"/>
    <w:rsid w:val="009B342A"/>
    <w:rsid w:val="009D4417"/>
    <w:rsid w:val="009E0FCE"/>
    <w:rsid w:val="009E256D"/>
    <w:rsid w:val="009F0F8E"/>
    <w:rsid w:val="009F4569"/>
    <w:rsid w:val="00A03517"/>
    <w:rsid w:val="00A16594"/>
    <w:rsid w:val="00AB2E26"/>
    <w:rsid w:val="00AB4F39"/>
    <w:rsid w:val="00AC0C88"/>
    <w:rsid w:val="00AD077D"/>
    <w:rsid w:val="00AF187C"/>
    <w:rsid w:val="00B70285"/>
    <w:rsid w:val="00B72223"/>
    <w:rsid w:val="00BA59C6"/>
    <w:rsid w:val="00BC4F43"/>
    <w:rsid w:val="00BF18A1"/>
    <w:rsid w:val="00C33E4E"/>
    <w:rsid w:val="00C36416"/>
    <w:rsid w:val="00C666E7"/>
    <w:rsid w:val="00C8586E"/>
    <w:rsid w:val="00CA21AE"/>
    <w:rsid w:val="00CD6AEE"/>
    <w:rsid w:val="00CE7877"/>
    <w:rsid w:val="00D507AF"/>
    <w:rsid w:val="00DC07BE"/>
    <w:rsid w:val="00DC725F"/>
    <w:rsid w:val="00DE1764"/>
    <w:rsid w:val="00E02CB6"/>
    <w:rsid w:val="00E063CB"/>
    <w:rsid w:val="00E3390A"/>
    <w:rsid w:val="00E4611E"/>
    <w:rsid w:val="00E938E9"/>
    <w:rsid w:val="00EF26FA"/>
    <w:rsid w:val="00F169E4"/>
    <w:rsid w:val="00F53521"/>
    <w:rsid w:val="00F638A2"/>
    <w:rsid w:val="00F6612F"/>
    <w:rsid w:val="00FB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1E1F0"/>
  <w15:chartTrackingRefBased/>
  <w15:docId w15:val="{C286C8F1-C053-41F0-B772-0A7722FC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D9"/>
    <w:rPr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666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66E7"/>
  </w:style>
  <w:style w:type="paragraph" w:styleId="Pieddepage">
    <w:name w:val="footer"/>
    <w:basedOn w:val="Normal"/>
    <w:link w:val="PieddepageCar"/>
    <w:uiPriority w:val="99"/>
    <w:unhideWhenUsed/>
    <w:rsid w:val="00C666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6E7"/>
  </w:style>
  <w:style w:type="paragraph" w:styleId="Textedebulles">
    <w:name w:val="Balloon Text"/>
    <w:basedOn w:val="Normal"/>
    <w:link w:val="TextedebullesCar"/>
    <w:uiPriority w:val="99"/>
    <w:semiHidden/>
    <w:unhideWhenUsed/>
    <w:rsid w:val="00C666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66E7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C36416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3A14A0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976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nom-utilisateur.github.i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fc\Dropbox\Docs%20vierge\TP%20Vierg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4C588-CAC0-4DBA-9C34-F7660B3D2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 Vierge.dotx</Template>
  <TotalTime>61</TotalTime>
  <Pages>3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COURTY</dc:creator>
  <cp:keywords/>
  <dc:description/>
  <cp:lastModifiedBy>Darian Norman</cp:lastModifiedBy>
  <cp:revision>8</cp:revision>
  <dcterms:created xsi:type="dcterms:W3CDTF">2025-11-05T17:00:00Z</dcterms:created>
  <dcterms:modified xsi:type="dcterms:W3CDTF">2025-11-05T18:16:00Z</dcterms:modified>
</cp:coreProperties>
</file>